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F6727" w14:textId="2A34D51F" w:rsidR="002167AC" w:rsidRPr="00932227" w:rsidRDefault="002167AC" w:rsidP="002167AC">
      <w:pPr>
        <w:pStyle w:val="Title"/>
        <w:tabs>
          <w:tab w:val="left" w:pos="5400"/>
        </w:tabs>
        <w:spacing w:after="0"/>
        <w:rPr>
          <w:b/>
          <w:sz w:val="32"/>
          <w:szCs w:val="24"/>
        </w:rPr>
      </w:pPr>
      <w:r>
        <w:rPr>
          <w:b/>
          <w:sz w:val="48"/>
          <w:szCs w:val="48"/>
        </w:rPr>
        <w:t>vGPGPU</w:t>
      </w:r>
      <w:r w:rsidRPr="0082365E">
        <w:rPr>
          <w:b/>
          <w:sz w:val="48"/>
          <w:szCs w:val="48"/>
        </w:rPr>
        <w:t xml:space="preserve">: </w:t>
      </w:r>
      <w:r>
        <w:rPr>
          <w:b/>
          <w:sz w:val="48"/>
          <w:szCs w:val="48"/>
        </w:rPr>
        <w:tab/>
        <w:t xml:space="preserve"> </w:t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  <w:t xml:space="preserve">    </w:t>
      </w:r>
      <w:r w:rsidRPr="00932227">
        <w:rPr>
          <w:b/>
          <w:sz w:val="24"/>
          <w:szCs w:val="24"/>
        </w:rPr>
        <w:t>Illinois Institute of Technology</w:t>
      </w:r>
    </w:p>
    <w:p w14:paraId="2994E650" w14:textId="3D174AC6" w:rsidR="002167AC" w:rsidRPr="00932227" w:rsidRDefault="002167AC" w:rsidP="002167AC">
      <w:pPr>
        <w:pStyle w:val="Title"/>
        <w:tabs>
          <w:tab w:val="left" w:pos="5400"/>
        </w:tabs>
        <w:spacing w:after="0"/>
        <w:rPr>
          <w:sz w:val="24"/>
          <w:szCs w:val="20"/>
        </w:rPr>
      </w:pPr>
      <w:r>
        <w:rPr>
          <w:sz w:val="24"/>
          <w:szCs w:val="20"/>
        </w:rPr>
        <w:t>Virtualizing GPUs to Support MTC Applications</w:t>
      </w:r>
      <w:r w:rsidRPr="00932227">
        <w:rPr>
          <w:sz w:val="24"/>
          <w:szCs w:val="20"/>
        </w:rPr>
        <w:tab/>
        <w:t xml:space="preserve">      </w:t>
      </w:r>
      <w:r>
        <w:rPr>
          <w:sz w:val="24"/>
          <w:szCs w:val="20"/>
        </w:rPr>
        <w:tab/>
      </w:r>
      <w:r>
        <w:rPr>
          <w:sz w:val="24"/>
          <w:szCs w:val="20"/>
        </w:rPr>
        <w:tab/>
        <w:t xml:space="preserve">           </w:t>
      </w:r>
      <w:r w:rsidRPr="00932227">
        <w:rPr>
          <w:sz w:val="24"/>
          <w:szCs w:val="20"/>
        </w:rPr>
        <w:t>Computer Science Department</w:t>
      </w:r>
    </w:p>
    <w:p w14:paraId="505445CE" w14:textId="49FAFF0C" w:rsidR="002167AC" w:rsidRPr="00932227" w:rsidRDefault="00DC3EC6" w:rsidP="002167AC">
      <w:pPr>
        <w:pStyle w:val="Title"/>
        <w:tabs>
          <w:tab w:val="left" w:pos="5400"/>
        </w:tabs>
        <w:spacing w:after="0"/>
        <w:rPr>
          <w:sz w:val="24"/>
          <w:szCs w:val="20"/>
        </w:rPr>
      </w:pPr>
      <w:hyperlink r:id="rId9" w:history="1">
        <w:r w:rsidR="002167AC" w:rsidRPr="00CF1C01">
          <w:rPr>
            <w:rStyle w:val="Hyperlink"/>
            <w:sz w:val="24"/>
            <w:szCs w:val="20"/>
          </w:rPr>
          <w:t>http://datasys.cs.iit.edu/</w:t>
        </w:r>
      </w:hyperlink>
      <w:r w:rsidR="002167AC">
        <w:rPr>
          <w:sz w:val="24"/>
          <w:szCs w:val="20"/>
        </w:rPr>
        <w:t xml:space="preserve">    </w:t>
      </w:r>
      <w:r w:rsidR="002167AC">
        <w:rPr>
          <w:sz w:val="24"/>
          <w:szCs w:val="20"/>
        </w:rPr>
        <w:tab/>
      </w:r>
      <w:r w:rsidR="002167AC" w:rsidRPr="00932227">
        <w:rPr>
          <w:sz w:val="24"/>
          <w:szCs w:val="20"/>
        </w:rPr>
        <w:t>Data-Intensive Distributed Systems Laboratory</w:t>
      </w:r>
    </w:p>
    <w:p w14:paraId="66F19596" w14:textId="604166CA" w:rsidR="00C07AC7" w:rsidRPr="008D4F19" w:rsidRDefault="00234604" w:rsidP="005D1706">
      <w:pPr>
        <w:spacing w:before="120" w:after="120" w:line="240" w:lineRule="auto"/>
        <w:jc w:val="both"/>
        <w:rPr>
          <w:sz w:val="20"/>
          <w:szCs w:val="1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1B5BDFC1" wp14:editId="2D00613D">
            <wp:simplePos x="0" y="0"/>
            <wp:positionH relativeFrom="column">
              <wp:posOffset>3976370</wp:posOffset>
            </wp:positionH>
            <wp:positionV relativeFrom="paragraph">
              <wp:posOffset>158115</wp:posOffset>
            </wp:positionV>
            <wp:extent cx="2706370" cy="1549400"/>
            <wp:effectExtent l="0" t="0" r="0" b="0"/>
            <wp:wrapTight wrapText="bothSides">
              <wp:wrapPolygon edited="0">
                <wp:start x="0" y="0"/>
                <wp:lineTo x="0" y="21246"/>
                <wp:lineTo x="21438" y="21246"/>
                <wp:lineTo x="214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2CC" w:rsidRPr="008D4F19">
        <w:rPr>
          <w:sz w:val="20"/>
          <w:szCs w:val="16"/>
          <w:lang w:val="en-US"/>
        </w:rPr>
        <w:t xml:space="preserve">As GPGPU </w:t>
      </w:r>
      <w:r w:rsidR="00354EDC" w:rsidRPr="008D4F19">
        <w:rPr>
          <w:sz w:val="20"/>
          <w:szCs w:val="16"/>
          <w:lang w:val="en-US"/>
        </w:rPr>
        <w:t xml:space="preserve">acceleration within </w:t>
      </w:r>
      <w:r w:rsidR="00A262CC" w:rsidRPr="008D4F19">
        <w:rPr>
          <w:sz w:val="20"/>
          <w:szCs w:val="16"/>
          <w:lang w:val="en-US"/>
        </w:rPr>
        <w:t>clusters and supercomputers become</w:t>
      </w:r>
      <w:r w:rsidR="00354EDC" w:rsidRPr="008D4F19">
        <w:rPr>
          <w:sz w:val="20"/>
          <w:szCs w:val="16"/>
          <w:lang w:val="en-US"/>
        </w:rPr>
        <w:t>s</w:t>
      </w:r>
      <w:r w:rsidR="00A262CC" w:rsidRPr="008D4F19">
        <w:rPr>
          <w:sz w:val="20"/>
          <w:szCs w:val="16"/>
          <w:lang w:val="en-US"/>
        </w:rPr>
        <w:t xml:space="preserve"> more common in the TOP500</w:t>
      </w:r>
      <w:r>
        <w:rPr>
          <w:sz w:val="20"/>
          <w:szCs w:val="16"/>
          <w:lang w:val="en-US"/>
        </w:rPr>
        <w:t>, with three of the top ten supercomputers in the world employing GPGPU hybrid architectures</w:t>
      </w:r>
      <w:r w:rsidR="00354EDC" w:rsidRPr="008D4F19">
        <w:rPr>
          <w:sz w:val="20"/>
          <w:szCs w:val="16"/>
          <w:lang w:val="en-US"/>
        </w:rPr>
        <w:t>,</w:t>
      </w:r>
      <w:r w:rsidR="00A262CC" w:rsidRPr="008D4F19">
        <w:rPr>
          <w:sz w:val="20"/>
          <w:szCs w:val="16"/>
          <w:lang w:val="en-US"/>
        </w:rPr>
        <w:t xml:space="preserve"> researchers will be ta</w:t>
      </w:r>
      <w:r w:rsidR="00586106" w:rsidRPr="008D4F19">
        <w:rPr>
          <w:sz w:val="20"/>
          <w:szCs w:val="16"/>
          <w:lang w:val="en-US"/>
        </w:rPr>
        <w:t xml:space="preserve">iloring </w:t>
      </w:r>
      <w:r w:rsidR="00A262CC" w:rsidRPr="008D4F19">
        <w:rPr>
          <w:sz w:val="20"/>
          <w:szCs w:val="16"/>
          <w:lang w:val="en-US"/>
        </w:rPr>
        <w:t>code to run efficiently on these types of systems. While the us</w:t>
      </w:r>
      <w:r>
        <w:rPr>
          <w:sz w:val="20"/>
          <w:szCs w:val="16"/>
          <w:lang w:val="en-US"/>
        </w:rPr>
        <w:t xml:space="preserve">e of GPGPU </w:t>
      </w:r>
      <w:r w:rsidR="00DC3EC6">
        <w:rPr>
          <w:sz w:val="20"/>
          <w:szCs w:val="16"/>
          <w:lang w:val="en-US"/>
        </w:rPr>
        <w:t>is</w:t>
      </w:r>
      <w:bookmarkStart w:id="0" w:name="_GoBack"/>
      <w:bookmarkEnd w:id="0"/>
      <w:r w:rsidR="00A262CC" w:rsidRPr="008D4F19">
        <w:rPr>
          <w:sz w:val="20"/>
          <w:szCs w:val="16"/>
          <w:lang w:val="en-US"/>
        </w:rPr>
        <w:t xml:space="preserve"> certainly advancing the field of Distributed Sys</w:t>
      </w:r>
      <w:r w:rsidR="00F452EB" w:rsidRPr="008D4F19">
        <w:rPr>
          <w:sz w:val="20"/>
          <w:szCs w:val="16"/>
          <w:lang w:val="en-US"/>
        </w:rPr>
        <w:t>tems</w:t>
      </w:r>
      <w:r w:rsidR="002167AC" w:rsidRPr="008D4F19">
        <w:rPr>
          <w:sz w:val="20"/>
          <w:szCs w:val="16"/>
          <w:lang w:val="en-US"/>
        </w:rPr>
        <w:t xml:space="preserve"> and High-Performance Computing</w:t>
      </w:r>
      <w:r w:rsidR="00F452EB" w:rsidRPr="008D4F19">
        <w:rPr>
          <w:sz w:val="20"/>
          <w:szCs w:val="16"/>
          <w:lang w:val="en-US"/>
        </w:rPr>
        <w:t xml:space="preserve">, </w:t>
      </w:r>
      <w:r w:rsidR="002167AC" w:rsidRPr="008D4F19">
        <w:rPr>
          <w:sz w:val="20"/>
          <w:szCs w:val="16"/>
          <w:lang w:val="en-US"/>
        </w:rPr>
        <w:t>their programmability is significantly worse, forcing users to change the fundamentals of their algorithms from a MIMD approach to a SIMD approach. This work aims to explore the possibility of turning a GPU into a MIMD computing device through the use of virtualization, making the programming and porting of applications easier</w:t>
      </w:r>
      <w:r w:rsidR="00A262CC" w:rsidRPr="008D4F19">
        <w:rPr>
          <w:sz w:val="20"/>
          <w:szCs w:val="16"/>
          <w:lang w:val="en-US"/>
        </w:rPr>
        <w:t>.</w:t>
      </w:r>
      <w:r w:rsidR="002167AC" w:rsidRPr="008D4F19">
        <w:rPr>
          <w:sz w:val="20"/>
          <w:szCs w:val="16"/>
          <w:lang w:val="en-US"/>
        </w:rPr>
        <w:t xml:space="preserve"> This work will enable a large class of applications known as Many-Task Computing (MTC) to efficiently run on GPGPU computing accelerators. </w:t>
      </w:r>
    </w:p>
    <w:p w14:paraId="7F6708D6" w14:textId="6F9F7B82" w:rsidR="005D1706" w:rsidRPr="00814BE0" w:rsidRDefault="002167AC" w:rsidP="005D1706">
      <w:pPr>
        <w:pStyle w:val="Heading3"/>
        <w:pBdr>
          <w:top w:val="single" w:sz="12" w:space="1" w:color="4F81BD"/>
          <w:bottom w:val="single" w:sz="12" w:space="1" w:color="4F81BD"/>
        </w:pBdr>
        <w:spacing w:before="120" w:line="24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Proposed Work</w:t>
      </w:r>
    </w:p>
    <w:p w14:paraId="2ECB0470" w14:textId="77777777" w:rsidR="005D1706" w:rsidRPr="00814BE0" w:rsidRDefault="005D1706" w:rsidP="005D1706">
      <w:pPr>
        <w:pBdr>
          <w:top w:val="single" w:sz="12" w:space="1" w:color="4F81BD"/>
          <w:bottom w:val="single" w:sz="12" w:space="1" w:color="4F81BD"/>
        </w:pBdr>
        <w:spacing w:before="120" w:after="0" w:line="240" w:lineRule="auto"/>
        <w:jc w:val="center"/>
        <w:rPr>
          <w:sz w:val="28"/>
          <w:szCs w:val="32"/>
        </w:rPr>
        <w:sectPr w:rsidR="005D1706" w:rsidRPr="00814BE0" w:rsidSect="00906F83">
          <w:footerReference w:type="default" r:id="rId11"/>
          <w:type w:val="continuous"/>
          <w:pgSz w:w="11906" w:h="16838"/>
          <w:pgMar w:top="720" w:right="720" w:bottom="720" w:left="720" w:header="708" w:footer="708" w:gutter="0"/>
          <w:cols w:sep="1" w:space="288"/>
          <w:docGrid w:linePitch="360"/>
        </w:sectPr>
      </w:pPr>
    </w:p>
    <w:p w14:paraId="73928E8A" w14:textId="4E37F8F5" w:rsidR="00CF3DB6" w:rsidRPr="008D4F19" w:rsidRDefault="002167AC" w:rsidP="008D4F19">
      <w:pPr>
        <w:spacing w:before="120" w:after="120" w:line="240" w:lineRule="auto"/>
        <w:jc w:val="both"/>
        <w:rPr>
          <w:sz w:val="20"/>
          <w:szCs w:val="16"/>
        </w:rPr>
      </w:pPr>
      <w:r w:rsidRPr="008D4F19">
        <w:rPr>
          <w:noProof/>
          <w:sz w:val="18"/>
          <w:lang w:val="en-US"/>
        </w:rPr>
        <w:drawing>
          <wp:anchor distT="0" distB="0" distL="114300" distR="114300" simplePos="0" relativeHeight="251693056" behindDoc="1" locked="0" layoutInCell="1" allowOverlap="1" wp14:anchorId="09F56BB9" wp14:editId="1A02EA61">
            <wp:simplePos x="0" y="0"/>
            <wp:positionH relativeFrom="column">
              <wp:posOffset>8255</wp:posOffset>
            </wp:positionH>
            <wp:positionV relativeFrom="paragraph">
              <wp:posOffset>103505</wp:posOffset>
            </wp:positionV>
            <wp:extent cx="1735455" cy="1471930"/>
            <wp:effectExtent l="0" t="0" r="0" b="0"/>
            <wp:wrapTight wrapText="bothSides">
              <wp:wrapPolygon edited="0">
                <wp:start x="0" y="0"/>
                <wp:lineTo x="0" y="21246"/>
                <wp:lineTo x="21339" y="21246"/>
                <wp:lineTo x="213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19">
        <w:rPr>
          <w:sz w:val="20"/>
          <w:szCs w:val="16"/>
        </w:rPr>
        <w:t xml:space="preserve">Given that many GPUs have 100s to 1000s of cores already (the NVIDIA Fermi architecture at the </w:t>
      </w:r>
      <w:r w:rsidR="00234604">
        <w:rPr>
          <w:sz w:val="20"/>
          <w:szCs w:val="16"/>
        </w:rPr>
        <w:t xml:space="preserve">left </w:t>
      </w:r>
      <w:r w:rsidRPr="008D4F19">
        <w:rPr>
          <w:sz w:val="20"/>
          <w:szCs w:val="16"/>
        </w:rPr>
        <w:t xml:space="preserve">shows 512-cores), we are exploring methods of virtualizing </w:t>
      </w:r>
      <w:r w:rsidR="007506FC" w:rsidRPr="008D4F19">
        <w:rPr>
          <w:sz w:val="20"/>
          <w:szCs w:val="16"/>
        </w:rPr>
        <w:t>GPU</w:t>
      </w:r>
      <w:r w:rsidRPr="008D4F19">
        <w:rPr>
          <w:sz w:val="20"/>
          <w:szCs w:val="16"/>
        </w:rPr>
        <w:t xml:space="preserve">s into smaller computing elements, each with the ability to execute independent applications. </w:t>
      </w:r>
      <w:r w:rsidR="008D4F19" w:rsidRPr="008D4F19">
        <w:rPr>
          <w:sz w:val="20"/>
          <w:szCs w:val="16"/>
        </w:rPr>
        <w:t xml:space="preserve">In essence, this project aims to allow MIMD applications to be executed on SIMD hardware. </w:t>
      </w:r>
      <w:r w:rsidR="008D4F19">
        <w:rPr>
          <w:sz w:val="20"/>
          <w:szCs w:val="16"/>
        </w:rPr>
        <w:t xml:space="preserve">The release of the Intel MIC </w:t>
      </w:r>
      <w:r w:rsidR="00234604">
        <w:rPr>
          <w:sz w:val="20"/>
          <w:szCs w:val="16"/>
        </w:rPr>
        <w:t>accelerators</w:t>
      </w:r>
      <w:r w:rsidR="008D4F19">
        <w:rPr>
          <w:sz w:val="20"/>
          <w:szCs w:val="16"/>
        </w:rPr>
        <w:t xml:space="preserve"> offers even </w:t>
      </w:r>
      <w:r w:rsidR="00234604">
        <w:rPr>
          <w:sz w:val="20"/>
          <w:szCs w:val="16"/>
        </w:rPr>
        <w:t>some</w:t>
      </w:r>
      <w:r w:rsidR="008D4F19">
        <w:rPr>
          <w:sz w:val="20"/>
          <w:szCs w:val="16"/>
        </w:rPr>
        <w:t xml:space="preserve"> </w:t>
      </w:r>
      <w:r w:rsidR="000D2BD0">
        <w:rPr>
          <w:sz w:val="20"/>
          <w:szCs w:val="16"/>
        </w:rPr>
        <w:t>opportunities</w:t>
      </w:r>
      <w:r w:rsidR="008D4F19">
        <w:rPr>
          <w:sz w:val="20"/>
          <w:szCs w:val="16"/>
        </w:rPr>
        <w:t xml:space="preserve"> to advance this project as the more general </w:t>
      </w:r>
      <w:r w:rsidR="00234604">
        <w:rPr>
          <w:sz w:val="20"/>
          <w:szCs w:val="16"/>
        </w:rPr>
        <w:t>purpose</w:t>
      </w:r>
      <w:r w:rsidR="008D4F19">
        <w:rPr>
          <w:sz w:val="20"/>
          <w:szCs w:val="16"/>
        </w:rPr>
        <w:t xml:space="preserve"> cores supporting x86 instructions should be easier to program with a MIMD approach.</w:t>
      </w:r>
      <w:r w:rsidR="00234604">
        <w:rPr>
          <w:sz w:val="20"/>
          <w:szCs w:val="16"/>
        </w:rPr>
        <w:t xml:space="preserve"> </w:t>
      </w:r>
      <w:r w:rsidR="008D4F19">
        <w:rPr>
          <w:sz w:val="20"/>
          <w:szCs w:val="16"/>
        </w:rPr>
        <w:t xml:space="preserve"> </w:t>
      </w:r>
    </w:p>
    <w:p w14:paraId="007580DF" w14:textId="16B3D1DC" w:rsidR="00C07AC7" w:rsidRDefault="00C07AC7" w:rsidP="007E40C0">
      <w:pPr>
        <w:spacing w:before="120" w:after="120" w:line="240" w:lineRule="auto"/>
        <w:jc w:val="both"/>
        <w:rPr>
          <w:sz w:val="20"/>
          <w:szCs w:val="16"/>
        </w:rPr>
      </w:pPr>
    </w:p>
    <w:p w14:paraId="06316D83" w14:textId="54569E47" w:rsidR="004A789D" w:rsidRDefault="000413E8" w:rsidP="007E40C0">
      <w:pPr>
        <w:spacing w:before="120" w:after="120" w:line="240" w:lineRule="auto"/>
        <w:jc w:val="both"/>
        <w:rPr>
          <w:sz w:val="20"/>
          <w:szCs w:val="16"/>
        </w:rPr>
      </w:pPr>
      <w:r>
        <w:rPr>
          <w:noProof/>
          <w:sz w:val="20"/>
          <w:szCs w:val="16"/>
          <w:lang w:val="en-US"/>
        </w:rPr>
        <w:drawing>
          <wp:anchor distT="0" distB="0" distL="114300" distR="114300" simplePos="0" relativeHeight="251695104" behindDoc="0" locked="0" layoutInCell="1" allowOverlap="1" wp14:anchorId="7BB3D782" wp14:editId="2A2EF8B8">
            <wp:simplePos x="0" y="0"/>
            <wp:positionH relativeFrom="column">
              <wp:posOffset>2494280</wp:posOffset>
            </wp:positionH>
            <wp:positionV relativeFrom="paragraph">
              <wp:posOffset>268605</wp:posOffset>
            </wp:positionV>
            <wp:extent cx="2282190" cy="1790700"/>
            <wp:effectExtent l="0" t="0" r="3810" b="12700"/>
            <wp:wrapTight wrapText="bothSides">
              <wp:wrapPolygon edited="0">
                <wp:start x="0" y="0"/>
                <wp:lineTo x="0" y="21447"/>
                <wp:lineTo x="21396" y="21447"/>
                <wp:lineTo x="213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2EEAB" w14:textId="1E714C2C" w:rsidR="004A789D" w:rsidRPr="008D4F19" w:rsidRDefault="000413E8" w:rsidP="007E40C0">
      <w:pPr>
        <w:spacing w:before="120" w:after="120" w:line="240" w:lineRule="auto"/>
        <w:jc w:val="both"/>
        <w:rPr>
          <w:sz w:val="20"/>
          <w:szCs w:val="16"/>
        </w:rPr>
      </w:pPr>
      <w:r>
        <w:rPr>
          <w:sz w:val="20"/>
          <w:szCs w:val="16"/>
        </w:rPr>
        <w:t xml:space="preserve">This work aims to </w:t>
      </w:r>
      <w:r w:rsidR="004A789D">
        <w:rPr>
          <w:sz w:val="20"/>
          <w:szCs w:val="16"/>
        </w:rPr>
        <w:t>take a single GPU and virtualize at the SM level.</w:t>
      </w:r>
      <w:r>
        <w:rPr>
          <w:sz w:val="20"/>
          <w:szCs w:val="16"/>
        </w:rPr>
        <w:t xml:space="preserve"> The image on the right</w:t>
      </w:r>
      <w:r w:rsidR="006A712C">
        <w:rPr>
          <w:sz w:val="20"/>
          <w:szCs w:val="16"/>
        </w:rPr>
        <w:t xml:space="preserve"> shows the latest Fermi architecture with red highlights around pa</w:t>
      </w:r>
      <w:r w:rsidR="0048296C">
        <w:rPr>
          <w:sz w:val="20"/>
          <w:szCs w:val="16"/>
        </w:rPr>
        <w:t>rticular SM’s. These SM’s would serve as separate GPU’s.</w:t>
      </w:r>
    </w:p>
    <w:p w14:paraId="037B825A" w14:textId="4436671D" w:rsidR="007E40C0" w:rsidRPr="008D4F19" w:rsidRDefault="007E40C0" w:rsidP="0012070A">
      <w:pPr>
        <w:spacing w:before="120" w:after="120" w:line="240" w:lineRule="auto"/>
        <w:ind w:left="720" w:hanging="720"/>
        <w:jc w:val="both"/>
        <w:rPr>
          <w:sz w:val="20"/>
          <w:szCs w:val="16"/>
          <w:lang w:val="en-US"/>
        </w:rPr>
      </w:pPr>
    </w:p>
    <w:p w14:paraId="157147AD" w14:textId="37A248CF" w:rsidR="00630D5A" w:rsidRDefault="00630D5A" w:rsidP="005D1706">
      <w:pPr>
        <w:spacing w:before="120" w:after="120" w:line="240" w:lineRule="auto"/>
        <w:jc w:val="both"/>
        <w:rPr>
          <w:sz w:val="18"/>
          <w:szCs w:val="16"/>
        </w:rPr>
      </w:pPr>
    </w:p>
    <w:p w14:paraId="35D780C1" w14:textId="43B9769A" w:rsidR="005D1706" w:rsidRDefault="005D1706" w:rsidP="005D1706">
      <w:pPr>
        <w:spacing w:before="120" w:after="120" w:line="240" w:lineRule="auto"/>
        <w:jc w:val="both"/>
        <w:rPr>
          <w:sz w:val="18"/>
          <w:szCs w:val="16"/>
        </w:rPr>
      </w:pPr>
    </w:p>
    <w:p w14:paraId="27733BD7" w14:textId="67CFFC79" w:rsidR="005D1706" w:rsidRDefault="00234604" w:rsidP="005D1706">
      <w:pPr>
        <w:spacing w:before="120" w:after="120" w:line="240" w:lineRule="auto"/>
        <w:jc w:val="both"/>
        <w:rPr>
          <w:sz w:val="18"/>
          <w:szCs w:val="16"/>
        </w:rPr>
      </w:pPr>
      <w:r>
        <w:rPr>
          <w:noProof/>
          <w:sz w:val="18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D60D727" wp14:editId="13331816">
                <wp:simplePos x="0" y="0"/>
                <wp:positionH relativeFrom="column">
                  <wp:posOffset>1490345</wp:posOffset>
                </wp:positionH>
                <wp:positionV relativeFrom="paragraph">
                  <wp:posOffset>2906395</wp:posOffset>
                </wp:positionV>
                <wp:extent cx="3538855" cy="61341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8855" cy="613410"/>
                          <a:chOff x="0" y="0"/>
                          <a:chExt cx="3539067" cy="61383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67" cy="613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9634" y="0"/>
                            <a:ext cx="2239433" cy="58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117.35pt;margin-top:228.85pt;width:278.65pt;height:48.3pt;z-index:251689984;mso-height-relative:margin" coordsize="3539067,6138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227667;height:61383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5j&#10;qZ6/AAAA2gAAAA8AAABkcnMvZG93bnJldi54bWxET99rwjAQfh/4P4QT9jZTRbZRjSKK0AcZTOf7&#10;0ZxtsbmEJLbdf28Kgz0dH9/PW28H04qOfGgsK5jPMhDEpdUNVwp+Lse3TxAhImtsLZOCXwqw3Uxe&#10;1phr2/M3dedYiRTCIUcFdYwulzKUNRkMM+uIE3ez3mBM0FdSe+xTuGnlIsvepcGGU0ONjvY1lffz&#10;wyhwD/d1Pdycq/z1tNeHRdF8ZEulXqfDbgUi0hD/xX/uQqf5ML4yXrl5A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+Y6mevwAAANoAAAAPAAAAAAAAAAAAAAAAAJwCAABkcnMv&#10;ZG93bnJldi54bWxQSwUGAAAAAAQABAD3AAAAiAMAAAAA&#10;">
                  <v:imagedata r:id="rId16" o:title=""/>
                  <v:path arrowok="t"/>
                </v:shape>
                <v:shape id="Picture 8" o:spid="_x0000_s1028" type="#_x0000_t75" style="position:absolute;left:1299634;width:2239433;height:584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">
                  <v:imagedata r:id="rId17" o:title=""/>
                  <v:path arrowok="t"/>
                </v:shape>
              </v:group>
            </w:pict>
          </mc:Fallback>
        </mc:AlternateContent>
      </w:r>
    </w:p>
    <w:sectPr w:rsidR="005D1706" w:rsidSect="005D1706">
      <w:footerReference w:type="default" r:id="rId18"/>
      <w:type w:val="continuous"/>
      <w:pgSz w:w="11906" w:h="16838"/>
      <w:pgMar w:top="720" w:right="720" w:bottom="720" w:left="720" w:header="708" w:footer="708" w:gutter="0"/>
      <w:cols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9B96C5" w14:textId="77777777" w:rsidR="006A712C" w:rsidRDefault="006A712C" w:rsidP="003C4F6E">
      <w:pPr>
        <w:spacing w:after="0" w:line="240" w:lineRule="auto"/>
      </w:pPr>
      <w:r>
        <w:separator/>
      </w:r>
    </w:p>
  </w:endnote>
  <w:endnote w:type="continuationSeparator" w:id="0">
    <w:p w14:paraId="223645C7" w14:textId="77777777" w:rsidR="006A712C" w:rsidRDefault="006A712C" w:rsidP="003C4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C2ADE8" w14:textId="07A61B29" w:rsidR="006A712C" w:rsidRPr="00C908AB" w:rsidRDefault="006A712C" w:rsidP="001B3817">
    <w:pPr>
      <w:pStyle w:val="Footer"/>
      <w:pBdr>
        <w:top w:val="thinThickSmallGap" w:sz="24" w:space="1" w:color="4F81BD"/>
      </w:pBdr>
      <w:tabs>
        <w:tab w:val="clear" w:pos="4513"/>
        <w:tab w:val="clear" w:pos="9026"/>
        <w:tab w:val="right" w:pos="10440"/>
      </w:tabs>
      <w:rPr>
        <w:color w:val="A6A6A6"/>
        <w:sz w:val="18"/>
        <w:szCs w:val="18"/>
      </w:rPr>
    </w:pPr>
    <w:r w:rsidRPr="00234604">
      <w:rPr>
        <w:color w:val="A6A6A6"/>
        <w:sz w:val="18"/>
        <w:szCs w:val="18"/>
      </w:rPr>
      <w:t>vGPGPU: Virtualizing GPUs to Support MTC Applications</w:t>
    </w:r>
    <w:r w:rsidRPr="00622E7C">
      <w:rPr>
        <w:color w:val="A6A6A6"/>
        <w:sz w:val="18"/>
        <w:szCs w:val="18"/>
      </w:rPr>
      <w:tab/>
    </w:r>
    <w:r w:rsidRPr="00C908AB">
      <w:rPr>
        <w:color w:val="A6A6A6"/>
        <w:sz w:val="18"/>
        <w:szCs w:val="18"/>
      </w:rPr>
      <w:t>Data-Intensive Distributed Systems Laboratory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A1C07" w14:textId="77777777" w:rsidR="006A712C" w:rsidRDefault="006A712C">
    <w:pPr>
      <w:pStyle w:val="Footer"/>
      <w:pBdr>
        <w:top w:val="thinThickSmallGap" w:sz="24" w:space="1" w:color="4F81BD"/>
      </w:pBdr>
      <w:tabs>
        <w:tab w:val="clear" w:pos="4513"/>
        <w:tab w:val="clear" w:pos="9026"/>
        <w:tab w:val="right" w:pos="9000"/>
      </w:tabs>
      <w:rPr>
        <w:color w:val="A6A6A6"/>
        <w:sz w:val="18"/>
        <w:szCs w:val="18"/>
      </w:rPr>
    </w:pPr>
    <w:r>
      <w:rPr>
        <w:color w:val="A6A6A6"/>
        <w:sz w:val="18"/>
        <w:szCs w:val="18"/>
      </w:rPr>
      <w:t xml:space="preserve">Teaching Statement – </w:t>
    </w:r>
    <w:r w:rsidRPr="00622E7C">
      <w:rPr>
        <w:color w:val="A6A6A6"/>
        <w:sz w:val="18"/>
        <w:szCs w:val="18"/>
      </w:rPr>
      <w:t>Ioan</w:t>
    </w:r>
    <w:r>
      <w:rPr>
        <w:color w:val="A6A6A6"/>
        <w:sz w:val="18"/>
        <w:szCs w:val="18"/>
      </w:rPr>
      <w:t xml:space="preserve"> </w:t>
    </w:r>
    <w:r w:rsidRPr="00622E7C">
      <w:rPr>
        <w:color w:val="A6A6A6"/>
        <w:sz w:val="18"/>
        <w:szCs w:val="18"/>
      </w:rPr>
      <w:t>Raicu</w:t>
    </w:r>
    <w:r w:rsidRPr="00622E7C">
      <w:rPr>
        <w:color w:val="A6A6A6"/>
        <w:sz w:val="18"/>
        <w:szCs w:val="18"/>
      </w:rPr>
      <w:tab/>
      <w:t xml:space="preserve">Page </w:t>
    </w:r>
    <w:r w:rsidRPr="00622E7C">
      <w:rPr>
        <w:color w:val="A6A6A6"/>
        <w:sz w:val="18"/>
        <w:szCs w:val="18"/>
      </w:rPr>
      <w:fldChar w:fldCharType="begin"/>
    </w:r>
    <w:r w:rsidRPr="00622E7C">
      <w:rPr>
        <w:color w:val="A6A6A6"/>
        <w:sz w:val="18"/>
        <w:szCs w:val="18"/>
      </w:rPr>
      <w:instrText xml:space="preserve"> PAGE   \* MERGEFORMAT </w:instrText>
    </w:r>
    <w:r w:rsidRPr="00622E7C">
      <w:rPr>
        <w:color w:val="A6A6A6"/>
        <w:sz w:val="18"/>
        <w:szCs w:val="18"/>
      </w:rPr>
      <w:fldChar w:fldCharType="separate"/>
    </w:r>
    <w:r>
      <w:rPr>
        <w:noProof/>
        <w:color w:val="A6A6A6"/>
        <w:sz w:val="18"/>
        <w:szCs w:val="18"/>
      </w:rPr>
      <w:t>2</w:t>
    </w:r>
    <w:r w:rsidRPr="00622E7C">
      <w:rPr>
        <w:color w:val="A6A6A6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2D539D" w14:textId="77777777" w:rsidR="006A712C" w:rsidRDefault="006A712C" w:rsidP="003C4F6E">
      <w:pPr>
        <w:spacing w:after="0" w:line="240" w:lineRule="auto"/>
      </w:pPr>
      <w:r>
        <w:separator/>
      </w:r>
    </w:p>
  </w:footnote>
  <w:footnote w:type="continuationSeparator" w:id="0">
    <w:p w14:paraId="370FCA3E" w14:textId="77777777" w:rsidR="006A712C" w:rsidRDefault="006A712C" w:rsidP="003C4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61E"/>
    <w:multiLevelType w:val="hybridMultilevel"/>
    <w:tmpl w:val="3D463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C42303"/>
    <w:multiLevelType w:val="hybridMultilevel"/>
    <w:tmpl w:val="BAE6BDCE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04555B0A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D7634"/>
    <w:multiLevelType w:val="hybridMultilevel"/>
    <w:tmpl w:val="E1261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593BB2"/>
    <w:multiLevelType w:val="hybridMultilevel"/>
    <w:tmpl w:val="BFFCD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F77D7"/>
    <w:multiLevelType w:val="hybridMultilevel"/>
    <w:tmpl w:val="A812679C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E32835"/>
    <w:multiLevelType w:val="hybridMultilevel"/>
    <w:tmpl w:val="60120C2A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204802"/>
    <w:multiLevelType w:val="hybridMultilevel"/>
    <w:tmpl w:val="5AC000A2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4E67837"/>
    <w:multiLevelType w:val="hybridMultilevel"/>
    <w:tmpl w:val="65863B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53D6C27"/>
    <w:multiLevelType w:val="hybridMultilevel"/>
    <w:tmpl w:val="EFFC396E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5883BFC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57058C"/>
    <w:multiLevelType w:val="hybridMultilevel"/>
    <w:tmpl w:val="3D463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DCE14A1"/>
    <w:multiLevelType w:val="hybridMultilevel"/>
    <w:tmpl w:val="A3FEC37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4561E19"/>
    <w:multiLevelType w:val="hybridMultilevel"/>
    <w:tmpl w:val="A3FEC37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93332D2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23913"/>
    <w:multiLevelType w:val="hybridMultilevel"/>
    <w:tmpl w:val="B04A8F7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6">
    <w:nsid w:val="35E127D1"/>
    <w:multiLevelType w:val="hybridMultilevel"/>
    <w:tmpl w:val="547468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678588C"/>
    <w:multiLevelType w:val="hybridMultilevel"/>
    <w:tmpl w:val="7E82C59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390B08BE"/>
    <w:multiLevelType w:val="hybridMultilevel"/>
    <w:tmpl w:val="10841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3F73F1"/>
    <w:multiLevelType w:val="hybridMultilevel"/>
    <w:tmpl w:val="2F5414AA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54065C3"/>
    <w:multiLevelType w:val="hybridMultilevel"/>
    <w:tmpl w:val="65863B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74F5D13"/>
    <w:multiLevelType w:val="hybridMultilevel"/>
    <w:tmpl w:val="A3FEC37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BF70ACE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151EB"/>
    <w:multiLevelType w:val="hybridMultilevel"/>
    <w:tmpl w:val="A812679C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33D1DFD"/>
    <w:multiLevelType w:val="hybridMultilevel"/>
    <w:tmpl w:val="5DBA00E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CB377AA"/>
    <w:multiLevelType w:val="hybridMultilevel"/>
    <w:tmpl w:val="07882CD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D834567"/>
    <w:multiLevelType w:val="hybridMultilevel"/>
    <w:tmpl w:val="65863B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E994F41"/>
    <w:multiLevelType w:val="hybridMultilevel"/>
    <w:tmpl w:val="8F842A6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F602855"/>
    <w:multiLevelType w:val="hybridMultilevel"/>
    <w:tmpl w:val="D9F4F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701EC9"/>
    <w:multiLevelType w:val="hybridMultilevel"/>
    <w:tmpl w:val="439E8C7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4572DE5"/>
    <w:multiLevelType w:val="hybridMultilevel"/>
    <w:tmpl w:val="A812679C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4E61130"/>
    <w:multiLevelType w:val="hybridMultilevel"/>
    <w:tmpl w:val="0BA2C760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2">
    <w:nsid w:val="656B02C9"/>
    <w:multiLevelType w:val="hybridMultilevel"/>
    <w:tmpl w:val="17CAFBF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73F18EE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76ED9"/>
    <w:multiLevelType w:val="hybridMultilevel"/>
    <w:tmpl w:val="8B88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12549E"/>
    <w:multiLevelType w:val="hybridMultilevel"/>
    <w:tmpl w:val="BCFCA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5E3218"/>
    <w:multiLevelType w:val="hybridMultilevel"/>
    <w:tmpl w:val="DC1477D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70BB7FC4"/>
    <w:multiLevelType w:val="hybridMultilevel"/>
    <w:tmpl w:val="439E8C7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76073D06"/>
    <w:multiLevelType w:val="hybridMultilevel"/>
    <w:tmpl w:val="A512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F82A4E"/>
    <w:multiLevelType w:val="hybridMultilevel"/>
    <w:tmpl w:val="7D4C5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15"/>
  </w:num>
  <w:num w:numId="5">
    <w:abstractNumId w:val="31"/>
  </w:num>
  <w:num w:numId="6">
    <w:abstractNumId w:val="6"/>
  </w:num>
  <w:num w:numId="7">
    <w:abstractNumId w:val="24"/>
  </w:num>
  <w:num w:numId="8">
    <w:abstractNumId w:val="0"/>
  </w:num>
  <w:num w:numId="9">
    <w:abstractNumId w:val="32"/>
  </w:num>
  <w:num w:numId="10">
    <w:abstractNumId w:val="25"/>
  </w:num>
  <w:num w:numId="11">
    <w:abstractNumId w:val="19"/>
  </w:num>
  <w:num w:numId="12">
    <w:abstractNumId w:val="11"/>
  </w:num>
  <w:num w:numId="13">
    <w:abstractNumId w:val="12"/>
  </w:num>
  <w:num w:numId="14">
    <w:abstractNumId w:val="21"/>
  </w:num>
  <w:num w:numId="15">
    <w:abstractNumId w:val="13"/>
  </w:num>
  <w:num w:numId="16">
    <w:abstractNumId w:val="7"/>
  </w:num>
  <w:num w:numId="17">
    <w:abstractNumId w:val="9"/>
  </w:num>
  <w:num w:numId="18">
    <w:abstractNumId w:val="26"/>
  </w:num>
  <w:num w:numId="19">
    <w:abstractNumId w:val="20"/>
  </w:num>
  <w:num w:numId="20">
    <w:abstractNumId w:val="5"/>
  </w:num>
  <w:num w:numId="21">
    <w:abstractNumId w:val="23"/>
  </w:num>
  <w:num w:numId="22">
    <w:abstractNumId w:val="30"/>
  </w:num>
  <w:num w:numId="23">
    <w:abstractNumId w:val="29"/>
  </w:num>
  <w:num w:numId="24">
    <w:abstractNumId w:val="37"/>
  </w:num>
  <w:num w:numId="25">
    <w:abstractNumId w:val="36"/>
  </w:num>
  <w:num w:numId="26">
    <w:abstractNumId w:val="17"/>
  </w:num>
  <w:num w:numId="27">
    <w:abstractNumId w:val="27"/>
  </w:num>
  <w:num w:numId="28">
    <w:abstractNumId w:val="2"/>
  </w:num>
  <w:num w:numId="29">
    <w:abstractNumId w:val="35"/>
  </w:num>
  <w:num w:numId="30">
    <w:abstractNumId w:val="14"/>
  </w:num>
  <w:num w:numId="31">
    <w:abstractNumId w:val="39"/>
  </w:num>
  <w:num w:numId="32">
    <w:abstractNumId w:val="18"/>
  </w:num>
  <w:num w:numId="33">
    <w:abstractNumId w:val="28"/>
  </w:num>
  <w:num w:numId="34">
    <w:abstractNumId w:val="4"/>
  </w:num>
  <w:num w:numId="35">
    <w:abstractNumId w:val="34"/>
  </w:num>
  <w:num w:numId="36">
    <w:abstractNumId w:val="33"/>
  </w:num>
  <w:num w:numId="37">
    <w:abstractNumId w:val="10"/>
  </w:num>
  <w:num w:numId="38">
    <w:abstractNumId w:val="38"/>
  </w:num>
  <w:num w:numId="39">
    <w:abstractNumId w:val="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A67"/>
    <w:rsid w:val="00000919"/>
    <w:rsid w:val="000014ED"/>
    <w:rsid w:val="0003093C"/>
    <w:rsid w:val="00031727"/>
    <w:rsid w:val="00031F85"/>
    <w:rsid w:val="000346B0"/>
    <w:rsid w:val="000413E8"/>
    <w:rsid w:val="00044F4B"/>
    <w:rsid w:val="00055FFD"/>
    <w:rsid w:val="00057030"/>
    <w:rsid w:val="0006057F"/>
    <w:rsid w:val="00062B46"/>
    <w:rsid w:val="00067A31"/>
    <w:rsid w:val="0007084B"/>
    <w:rsid w:val="000819C0"/>
    <w:rsid w:val="00085CB1"/>
    <w:rsid w:val="00096A15"/>
    <w:rsid w:val="000A1A42"/>
    <w:rsid w:val="000C4AEC"/>
    <w:rsid w:val="000C6295"/>
    <w:rsid w:val="000D2BD0"/>
    <w:rsid w:val="000E5207"/>
    <w:rsid w:val="000E693D"/>
    <w:rsid w:val="000F3DA1"/>
    <w:rsid w:val="000F3F42"/>
    <w:rsid w:val="000F3F93"/>
    <w:rsid w:val="000F7036"/>
    <w:rsid w:val="00114080"/>
    <w:rsid w:val="00117696"/>
    <w:rsid w:val="0012070A"/>
    <w:rsid w:val="00122A57"/>
    <w:rsid w:val="001250F3"/>
    <w:rsid w:val="00130AA0"/>
    <w:rsid w:val="001338C3"/>
    <w:rsid w:val="0015730D"/>
    <w:rsid w:val="0016076F"/>
    <w:rsid w:val="00161932"/>
    <w:rsid w:val="00171EF9"/>
    <w:rsid w:val="00172B45"/>
    <w:rsid w:val="00180815"/>
    <w:rsid w:val="001839FA"/>
    <w:rsid w:val="00184C72"/>
    <w:rsid w:val="00185564"/>
    <w:rsid w:val="00185CD3"/>
    <w:rsid w:val="001879D8"/>
    <w:rsid w:val="001A3F22"/>
    <w:rsid w:val="001A43B2"/>
    <w:rsid w:val="001A5693"/>
    <w:rsid w:val="001B1200"/>
    <w:rsid w:val="001B166B"/>
    <w:rsid w:val="001B1BC8"/>
    <w:rsid w:val="001B20AB"/>
    <w:rsid w:val="001B34BE"/>
    <w:rsid w:val="001B3817"/>
    <w:rsid w:val="001B6F0E"/>
    <w:rsid w:val="001C2422"/>
    <w:rsid w:val="001C2FE3"/>
    <w:rsid w:val="001C3251"/>
    <w:rsid w:val="001C6EEA"/>
    <w:rsid w:val="001D53FE"/>
    <w:rsid w:val="001D72A1"/>
    <w:rsid w:val="001E17C8"/>
    <w:rsid w:val="001E360C"/>
    <w:rsid w:val="001F1782"/>
    <w:rsid w:val="001F2D64"/>
    <w:rsid w:val="001F4150"/>
    <w:rsid w:val="00200B0B"/>
    <w:rsid w:val="002025F2"/>
    <w:rsid w:val="002058C2"/>
    <w:rsid w:val="002059AD"/>
    <w:rsid w:val="00205D25"/>
    <w:rsid w:val="00206B8A"/>
    <w:rsid w:val="0020766A"/>
    <w:rsid w:val="00212113"/>
    <w:rsid w:val="002167AC"/>
    <w:rsid w:val="00217FDF"/>
    <w:rsid w:val="00220F68"/>
    <w:rsid w:val="00220F6E"/>
    <w:rsid w:val="002226E3"/>
    <w:rsid w:val="002252CF"/>
    <w:rsid w:val="00233E6B"/>
    <w:rsid w:val="00234604"/>
    <w:rsid w:val="00245199"/>
    <w:rsid w:val="0025317A"/>
    <w:rsid w:val="00255A40"/>
    <w:rsid w:val="00256723"/>
    <w:rsid w:val="00257791"/>
    <w:rsid w:val="00263075"/>
    <w:rsid w:val="00263316"/>
    <w:rsid w:val="00263B38"/>
    <w:rsid w:val="0026641C"/>
    <w:rsid w:val="0026676A"/>
    <w:rsid w:val="00271312"/>
    <w:rsid w:val="00271FB9"/>
    <w:rsid w:val="00275760"/>
    <w:rsid w:val="002815BE"/>
    <w:rsid w:val="00281F45"/>
    <w:rsid w:val="00283DBC"/>
    <w:rsid w:val="00285CD9"/>
    <w:rsid w:val="00287C8F"/>
    <w:rsid w:val="002904FD"/>
    <w:rsid w:val="0029348B"/>
    <w:rsid w:val="00297718"/>
    <w:rsid w:val="002A1520"/>
    <w:rsid w:val="002A2CEA"/>
    <w:rsid w:val="002B0FE9"/>
    <w:rsid w:val="002B7A73"/>
    <w:rsid w:val="002C77F7"/>
    <w:rsid w:val="002E5FAF"/>
    <w:rsid w:val="002F5FDA"/>
    <w:rsid w:val="00301022"/>
    <w:rsid w:val="003053F0"/>
    <w:rsid w:val="0032501D"/>
    <w:rsid w:val="003255F3"/>
    <w:rsid w:val="003257DE"/>
    <w:rsid w:val="003267E6"/>
    <w:rsid w:val="003304BD"/>
    <w:rsid w:val="00330863"/>
    <w:rsid w:val="0033579F"/>
    <w:rsid w:val="003411CD"/>
    <w:rsid w:val="00345041"/>
    <w:rsid w:val="00346BDC"/>
    <w:rsid w:val="00354EDC"/>
    <w:rsid w:val="00357B5E"/>
    <w:rsid w:val="003606B2"/>
    <w:rsid w:val="00371671"/>
    <w:rsid w:val="00374B62"/>
    <w:rsid w:val="003846E0"/>
    <w:rsid w:val="00386DC9"/>
    <w:rsid w:val="0038770B"/>
    <w:rsid w:val="003948FC"/>
    <w:rsid w:val="003A06C9"/>
    <w:rsid w:val="003A0C43"/>
    <w:rsid w:val="003A1422"/>
    <w:rsid w:val="003A5EF3"/>
    <w:rsid w:val="003A6EC8"/>
    <w:rsid w:val="003B0518"/>
    <w:rsid w:val="003B10BD"/>
    <w:rsid w:val="003B230F"/>
    <w:rsid w:val="003B77C9"/>
    <w:rsid w:val="003C3A9A"/>
    <w:rsid w:val="003C4F6E"/>
    <w:rsid w:val="003D27BA"/>
    <w:rsid w:val="003E48D7"/>
    <w:rsid w:val="003F19A9"/>
    <w:rsid w:val="003F1AA5"/>
    <w:rsid w:val="003F3560"/>
    <w:rsid w:val="003F7DBA"/>
    <w:rsid w:val="00401574"/>
    <w:rsid w:val="00404D63"/>
    <w:rsid w:val="00406B54"/>
    <w:rsid w:val="00410AC8"/>
    <w:rsid w:val="00413B68"/>
    <w:rsid w:val="00414015"/>
    <w:rsid w:val="0041450D"/>
    <w:rsid w:val="0041458A"/>
    <w:rsid w:val="00416D27"/>
    <w:rsid w:val="0041770C"/>
    <w:rsid w:val="00425CEC"/>
    <w:rsid w:val="00430955"/>
    <w:rsid w:val="00446910"/>
    <w:rsid w:val="00451D23"/>
    <w:rsid w:val="004551D4"/>
    <w:rsid w:val="00455374"/>
    <w:rsid w:val="00456024"/>
    <w:rsid w:val="00467238"/>
    <w:rsid w:val="00472235"/>
    <w:rsid w:val="00473CDF"/>
    <w:rsid w:val="0048296C"/>
    <w:rsid w:val="00483A2A"/>
    <w:rsid w:val="004A040A"/>
    <w:rsid w:val="004A789D"/>
    <w:rsid w:val="004B3590"/>
    <w:rsid w:val="004B3FE2"/>
    <w:rsid w:val="004C2678"/>
    <w:rsid w:val="004D1C62"/>
    <w:rsid w:val="004D209A"/>
    <w:rsid w:val="004D4660"/>
    <w:rsid w:val="004D69AE"/>
    <w:rsid w:val="004E20BB"/>
    <w:rsid w:val="004E3E4E"/>
    <w:rsid w:val="004F2FB0"/>
    <w:rsid w:val="004F45EB"/>
    <w:rsid w:val="004F7593"/>
    <w:rsid w:val="004F7F33"/>
    <w:rsid w:val="005064A1"/>
    <w:rsid w:val="00515A65"/>
    <w:rsid w:val="00516E8A"/>
    <w:rsid w:val="00526B1B"/>
    <w:rsid w:val="00526EDC"/>
    <w:rsid w:val="00540122"/>
    <w:rsid w:val="005445E1"/>
    <w:rsid w:val="00545B8C"/>
    <w:rsid w:val="00550FC4"/>
    <w:rsid w:val="00560954"/>
    <w:rsid w:val="00565DA9"/>
    <w:rsid w:val="0057206C"/>
    <w:rsid w:val="00582779"/>
    <w:rsid w:val="00586106"/>
    <w:rsid w:val="005915C8"/>
    <w:rsid w:val="00592BB7"/>
    <w:rsid w:val="00593834"/>
    <w:rsid w:val="005A4930"/>
    <w:rsid w:val="005B2CA8"/>
    <w:rsid w:val="005B407E"/>
    <w:rsid w:val="005B53B7"/>
    <w:rsid w:val="005B60B5"/>
    <w:rsid w:val="005B68A1"/>
    <w:rsid w:val="005C1463"/>
    <w:rsid w:val="005C4902"/>
    <w:rsid w:val="005C4DF0"/>
    <w:rsid w:val="005C7996"/>
    <w:rsid w:val="005D1706"/>
    <w:rsid w:val="005E5F68"/>
    <w:rsid w:val="005F0DC8"/>
    <w:rsid w:val="005F0F72"/>
    <w:rsid w:val="005F2CE5"/>
    <w:rsid w:val="005F654F"/>
    <w:rsid w:val="006070FB"/>
    <w:rsid w:val="00614E5E"/>
    <w:rsid w:val="00617EFD"/>
    <w:rsid w:val="00622E7C"/>
    <w:rsid w:val="0062417C"/>
    <w:rsid w:val="006250F8"/>
    <w:rsid w:val="0062516D"/>
    <w:rsid w:val="00630D5A"/>
    <w:rsid w:val="00632ED9"/>
    <w:rsid w:val="00635879"/>
    <w:rsid w:val="0063604A"/>
    <w:rsid w:val="00644CD2"/>
    <w:rsid w:val="00644EB4"/>
    <w:rsid w:val="00650DD1"/>
    <w:rsid w:val="00667FA0"/>
    <w:rsid w:val="0068459B"/>
    <w:rsid w:val="00686CC1"/>
    <w:rsid w:val="006871A9"/>
    <w:rsid w:val="0069297D"/>
    <w:rsid w:val="006949F7"/>
    <w:rsid w:val="006A1E27"/>
    <w:rsid w:val="006A6BD7"/>
    <w:rsid w:val="006A712C"/>
    <w:rsid w:val="006B0C21"/>
    <w:rsid w:val="006B38BB"/>
    <w:rsid w:val="006B5D68"/>
    <w:rsid w:val="006B7F3C"/>
    <w:rsid w:val="006C3329"/>
    <w:rsid w:val="006C7F48"/>
    <w:rsid w:val="006D727D"/>
    <w:rsid w:val="006F2C24"/>
    <w:rsid w:val="006F5F85"/>
    <w:rsid w:val="007025D8"/>
    <w:rsid w:val="00702A30"/>
    <w:rsid w:val="0072627D"/>
    <w:rsid w:val="00733ECA"/>
    <w:rsid w:val="007376AB"/>
    <w:rsid w:val="00737970"/>
    <w:rsid w:val="0074175C"/>
    <w:rsid w:val="007506FC"/>
    <w:rsid w:val="00750D42"/>
    <w:rsid w:val="00752503"/>
    <w:rsid w:val="00755274"/>
    <w:rsid w:val="00770A93"/>
    <w:rsid w:val="00772A4E"/>
    <w:rsid w:val="00777BFE"/>
    <w:rsid w:val="0078119B"/>
    <w:rsid w:val="00782146"/>
    <w:rsid w:val="00784142"/>
    <w:rsid w:val="00784820"/>
    <w:rsid w:val="00787F68"/>
    <w:rsid w:val="007930E7"/>
    <w:rsid w:val="00795950"/>
    <w:rsid w:val="007A17A8"/>
    <w:rsid w:val="007A2A6B"/>
    <w:rsid w:val="007D0C5E"/>
    <w:rsid w:val="007E31C9"/>
    <w:rsid w:val="007E40C0"/>
    <w:rsid w:val="007F007B"/>
    <w:rsid w:val="007F0D98"/>
    <w:rsid w:val="007F11C4"/>
    <w:rsid w:val="00805926"/>
    <w:rsid w:val="00806163"/>
    <w:rsid w:val="00806467"/>
    <w:rsid w:val="008101DD"/>
    <w:rsid w:val="008112C5"/>
    <w:rsid w:val="008130B8"/>
    <w:rsid w:val="00814BE0"/>
    <w:rsid w:val="00814F61"/>
    <w:rsid w:val="00821443"/>
    <w:rsid w:val="0082365E"/>
    <w:rsid w:val="00823848"/>
    <w:rsid w:val="008278AD"/>
    <w:rsid w:val="00832579"/>
    <w:rsid w:val="00836591"/>
    <w:rsid w:val="00850AB1"/>
    <w:rsid w:val="00856448"/>
    <w:rsid w:val="0086059D"/>
    <w:rsid w:val="00862F0C"/>
    <w:rsid w:val="00866446"/>
    <w:rsid w:val="0088049F"/>
    <w:rsid w:val="00880F6E"/>
    <w:rsid w:val="00893344"/>
    <w:rsid w:val="00894BCA"/>
    <w:rsid w:val="008A1909"/>
    <w:rsid w:val="008A5522"/>
    <w:rsid w:val="008A5957"/>
    <w:rsid w:val="008A65F9"/>
    <w:rsid w:val="008B4865"/>
    <w:rsid w:val="008C2CAE"/>
    <w:rsid w:val="008C4581"/>
    <w:rsid w:val="008C5002"/>
    <w:rsid w:val="008D4F19"/>
    <w:rsid w:val="008D6343"/>
    <w:rsid w:val="008E0019"/>
    <w:rsid w:val="008E2F45"/>
    <w:rsid w:val="008E5895"/>
    <w:rsid w:val="008F01D1"/>
    <w:rsid w:val="008F1170"/>
    <w:rsid w:val="008F4367"/>
    <w:rsid w:val="009028FE"/>
    <w:rsid w:val="00906565"/>
    <w:rsid w:val="00906F83"/>
    <w:rsid w:val="00906FEE"/>
    <w:rsid w:val="009101DA"/>
    <w:rsid w:val="00922DEA"/>
    <w:rsid w:val="0093434E"/>
    <w:rsid w:val="009358E8"/>
    <w:rsid w:val="009430BA"/>
    <w:rsid w:val="00950FEB"/>
    <w:rsid w:val="0095246B"/>
    <w:rsid w:val="00952C55"/>
    <w:rsid w:val="00960004"/>
    <w:rsid w:val="00980213"/>
    <w:rsid w:val="009802CE"/>
    <w:rsid w:val="00985BD2"/>
    <w:rsid w:val="0098674E"/>
    <w:rsid w:val="00991C40"/>
    <w:rsid w:val="009943A0"/>
    <w:rsid w:val="0099580D"/>
    <w:rsid w:val="009A19E2"/>
    <w:rsid w:val="009A25FC"/>
    <w:rsid w:val="009A5696"/>
    <w:rsid w:val="009B354C"/>
    <w:rsid w:val="009C6889"/>
    <w:rsid w:val="009C69FE"/>
    <w:rsid w:val="009D1AD9"/>
    <w:rsid w:val="009D55AD"/>
    <w:rsid w:val="009D6357"/>
    <w:rsid w:val="009E21A5"/>
    <w:rsid w:val="009E3BCF"/>
    <w:rsid w:val="009E6F6E"/>
    <w:rsid w:val="009E7CDF"/>
    <w:rsid w:val="009F1E5D"/>
    <w:rsid w:val="009F7D0C"/>
    <w:rsid w:val="00A0100E"/>
    <w:rsid w:val="00A01500"/>
    <w:rsid w:val="00A262CC"/>
    <w:rsid w:val="00A335B3"/>
    <w:rsid w:val="00A341FB"/>
    <w:rsid w:val="00A379A4"/>
    <w:rsid w:val="00A5512B"/>
    <w:rsid w:val="00A60D3A"/>
    <w:rsid w:val="00A61C14"/>
    <w:rsid w:val="00A64713"/>
    <w:rsid w:val="00A70F8B"/>
    <w:rsid w:val="00A73506"/>
    <w:rsid w:val="00A75D6C"/>
    <w:rsid w:val="00A82EFE"/>
    <w:rsid w:val="00A8584E"/>
    <w:rsid w:val="00A86A6C"/>
    <w:rsid w:val="00AA4302"/>
    <w:rsid w:val="00AB494B"/>
    <w:rsid w:val="00AB5039"/>
    <w:rsid w:val="00AC130C"/>
    <w:rsid w:val="00AC2756"/>
    <w:rsid w:val="00AC6AB9"/>
    <w:rsid w:val="00AF0FA0"/>
    <w:rsid w:val="00AF1584"/>
    <w:rsid w:val="00AF6044"/>
    <w:rsid w:val="00B104AB"/>
    <w:rsid w:val="00B21B0F"/>
    <w:rsid w:val="00B23459"/>
    <w:rsid w:val="00B24A86"/>
    <w:rsid w:val="00B30B84"/>
    <w:rsid w:val="00B36F77"/>
    <w:rsid w:val="00B42486"/>
    <w:rsid w:val="00B4291D"/>
    <w:rsid w:val="00B429C6"/>
    <w:rsid w:val="00B45D4D"/>
    <w:rsid w:val="00B55448"/>
    <w:rsid w:val="00B719AA"/>
    <w:rsid w:val="00B7794E"/>
    <w:rsid w:val="00B80859"/>
    <w:rsid w:val="00B838BB"/>
    <w:rsid w:val="00B85995"/>
    <w:rsid w:val="00B92635"/>
    <w:rsid w:val="00B93B8A"/>
    <w:rsid w:val="00B941F4"/>
    <w:rsid w:val="00B95A5E"/>
    <w:rsid w:val="00BA0AF3"/>
    <w:rsid w:val="00BA40CB"/>
    <w:rsid w:val="00BA4E08"/>
    <w:rsid w:val="00BA6BAF"/>
    <w:rsid w:val="00BC5A67"/>
    <w:rsid w:val="00BC6E1F"/>
    <w:rsid w:val="00BD2002"/>
    <w:rsid w:val="00BD2D40"/>
    <w:rsid w:val="00BE0799"/>
    <w:rsid w:val="00BF301E"/>
    <w:rsid w:val="00C07AC7"/>
    <w:rsid w:val="00C11861"/>
    <w:rsid w:val="00C13290"/>
    <w:rsid w:val="00C1749D"/>
    <w:rsid w:val="00C20E12"/>
    <w:rsid w:val="00C21E40"/>
    <w:rsid w:val="00C23E6C"/>
    <w:rsid w:val="00C257AD"/>
    <w:rsid w:val="00C2731A"/>
    <w:rsid w:val="00C40295"/>
    <w:rsid w:val="00C42F5C"/>
    <w:rsid w:val="00C456DF"/>
    <w:rsid w:val="00C45C9F"/>
    <w:rsid w:val="00C466F5"/>
    <w:rsid w:val="00C6196A"/>
    <w:rsid w:val="00C61BB4"/>
    <w:rsid w:val="00C629C6"/>
    <w:rsid w:val="00C63C6C"/>
    <w:rsid w:val="00C659AB"/>
    <w:rsid w:val="00C6793F"/>
    <w:rsid w:val="00C70DB8"/>
    <w:rsid w:val="00C771B0"/>
    <w:rsid w:val="00C834B3"/>
    <w:rsid w:val="00C91BF3"/>
    <w:rsid w:val="00CA4F47"/>
    <w:rsid w:val="00CA5AD1"/>
    <w:rsid w:val="00CB0A70"/>
    <w:rsid w:val="00CC01AE"/>
    <w:rsid w:val="00CC6535"/>
    <w:rsid w:val="00CD0E2D"/>
    <w:rsid w:val="00CD10CE"/>
    <w:rsid w:val="00CD1975"/>
    <w:rsid w:val="00CD32AD"/>
    <w:rsid w:val="00CD440C"/>
    <w:rsid w:val="00CD61EC"/>
    <w:rsid w:val="00CD6886"/>
    <w:rsid w:val="00CE098A"/>
    <w:rsid w:val="00CF3DB6"/>
    <w:rsid w:val="00CF5F5E"/>
    <w:rsid w:val="00D00965"/>
    <w:rsid w:val="00D01BD4"/>
    <w:rsid w:val="00D03C55"/>
    <w:rsid w:val="00D0417F"/>
    <w:rsid w:val="00D07E15"/>
    <w:rsid w:val="00D10A36"/>
    <w:rsid w:val="00D10A53"/>
    <w:rsid w:val="00D120E2"/>
    <w:rsid w:val="00D14AB7"/>
    <w:rsid w:val="00D15E0C"/>
    <w:rsid w:val="00D20231"/>
    <w:rsid w:val="00D216F2"/>
    <w:rsid w:val="00D24641"/>
    <w:rsid w:val="00D36F74"/>
    <w:rsid w:val="00D402AD"/>
    <w:rsid w:val="00D43435"/>
    <w:rsid w:val="00D44E91"/>
    <w:rsid w:val="00D47B4F"/>
    <w:rsid w:val="00D658EB"/>
    <w:rsid w:val="00D67274"/>
    <w:rsid w:val="00D733CD"/>
    <w:rsid w:val="00D73664"/>
    <w:rsid w:val="00D809AB"/>
    <w:rsid w:val="00D82210"/>
    <w:rsid w:val="00D857DF"/>
    <w:rsid w:val="00D8720F"/>
    <w:rsid w:val="00D87FF3"/>
    <w:rsid w:val="00D918F9"/>
    <w:rsid w:val="00DA3214"/>
    <w:rsid w:val="00DA37EF"/>
    <w:rsid w:val="00DB4E12"/>
    <w:rsid w:val="00DB6578"/>
    <w:rsid w:val="00DB65BF"/>
    <w:rsid w:val="00DC3EC6"/>
    <w:rsid w:val="00DC521F"/>
    <w:rsid w:val="00DC74D1"/>
    <w:rsid w:val="00DE1595"/>
    <w:rsid w:val="00E0322F"/>
    <w:rsid w:val="00E0730A"/>
    <w:rsid w:val="00E14F0F"/>
    <w:rsid w:val="00E15858"/>
    <w:rsid w:val="00E16E42"/>
    <w:rsid w:val="00E32F1D"/>
    <w:rsid w:val="00E341DB"/>
    <w:rsid w:val="00E40C08"/>
    <w:rsid w:val="00E522C0"/>
    <w:rsid w:val="00E5286F"/>
    <w:rsid w:val="00E56EF3"/>
    <w:rsid w:val="00E61282"/>
    <w:rsid w:val="00E61FE2"/>
    <w:rsid w:val="00E63E7F"/>
    <w:rsid w:val="00E71DE3"/>
    <w:rsid w:val="00E72648"/>
    <w:rsid w:val="00E75B38"/>
    <w:rsid w:val="00E837FF"/>
    <w:rsid w:val="00E935CF"/>
    <w:rsid w:val="00E9611A"/>
    <w:rsid w:val="00E977A8"/>
    <w:rsid w:val="00EA3E8E"/>
    <w:rsid w:val="00EA475B"/>
    <w:rsid w:val="00EC1417"/>
    <w:rsid w:val="00ED13C7"/>
    <w:rsid w:val="00ED4BEC"/>
    <w:rsid w:val="00ED51A9"/>
    <w:rsid w:val="00EE0FB9"/>
    <w:rsid w:val="00EE4FD3"/>
    <w:rsid w:val="00EE53A5"/>
    <w:rsid w:val="00EF5609"/>
    <w:rsid w:val="00F0499C"/>
    <w:rsid w:val="00F04A90"/>
    <w:rsid w:val="00F22A48"/>
    <w:rsid w:val="00F400C1"/>
    <w:rsid w:val="00F400FE"/>
    <w:rsid w:val="00F40428"/>
    <w:rsid w:val="00F41130"/>
    <w:rsid w:val="00F452EB"/>
    <w:rsid w:val="00F4552A"/>
    <w:rsid w:val="00F45729"/>
    <w:rsid w:val="00F461A7"/>
    <w:rsid w:val="00F5122F"/>
    <w:rsid w:val="00F55C2D"/>
    <w:rsid w:val="00F56E79"/>
    <w:rsid w:val="00F63EC1"/>
    <w:rsid w:val="00F65651"/>
    <w:rsid w:val="00F71646"/>
    <w:rsid w:val="00F836FA"/>
    <w:rsid w:val="00F8450C"/>
    <w:rsid w:val="00F8725A"/>
    <w:rsid w:val="00F931BD"/>
    <w:rsid w:val="00FA57FA"/>
    <w:rsid w:val="00FB7096"/>
    <w:rsid w:val="00FC1761"/>
    <w:rsid w:val="00FC18D9"/>
    <w:rsid w:val="00FE50DB"/>
    <w:rsid w:val="00FE558F"/>
    <w:rsid w:val="00FF0CF1"/>
    <w:rsid w:val="00FF2CBB"/>
    <w:rsid w:val="00FF2EA9"/>
    <w:rsid w:val="00FF409F"/>
    <w:rsid w:val="00FF6B41"/>
    <w:rsid w:val="00FF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DE42D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9FA"/>
    <w:pPr>
      <w:spacing w:after="200" w:line="276" w:lineRule="auto"/>
    </w:pPr>
    <w:rPr>
      <w:sz w:val="16"/>
      <w:lang w:val="en-NZ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C4F6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C4F6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C4F6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C4F6E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3C4F6E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3C4F6E"/>
    <w:rPr>
      <w:rFonts w:ascii="Cambria" w:hAnsi="Cambria" w:cs="Times New Roman"/>
      <w:b/>
      <w:bCs/>
      <w:color w:val="4F81BD"/>
    </w:rPr>
  </w:style>
  <w:style w:type="paragraph" w:styleId="Header">
    <w:name w:val="header"/>
    <w:basedOn w:val="Normal"/>
    <w:link w:val="HeaderChar"/>
    <w:uiPriority w:val="99"/>
    <w:rsid w:val="003C4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3C4F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3C4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3C4F6E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3C4F6E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C4F6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3C4F6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C4F6E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3C4F6E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3C4F6E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rsid w:val="003C4F6E"/>
    <w:rPr>
      <w:rFonts w:cs="Times New Roman"/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rsid w:val="00E32F1D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E32F1D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30102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301022"/>
    <w:rPr>
      <w:rFonts w:cs="Times New Roman"/>
      <w:b/>
      <w:bCs/>
      <w:i/>
      <w:iCs/>
      <w:color w:val="4F81BD"/>
    </w:rPr>
  </w:style>
  <w:style w:type="paragraph" w:styleId="NoSpacing">
    <w:name w:val="No Spacing"/>
    <w:uiPriority w:val="99"/>
    <w:qFormat/>
    <w:rsid w:val="00301022"/>
    <w:rPr>
      <w:lang w:val="en-NZ"/>
    </w:rPr>
  </w:style>
  <w:style w:type="character" w:styleId="CommentReference">
    <w:name w:val="annotation reference"/>
    <w:basedOn w:val="DefaultParagraphFont"/>
    <w:uiPriority w:val="99"/>
    <w:semiHidden/>
    <w:rsid w:val="005B68A1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5B68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5B68A1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B68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5B68A1"/>
    <w:rPr>
      <w:rFonts w:cs="Times New Roman"/>
      <w:b/>
      <w:bCs/>
      <w:sz w:val="20"/>
      <w:szCs w:val="20"/>
    </w:rPr>
  </w:style>
  <w:style w:type="table" w:styleId="TableGrid">
    <w:name w:val="Table Grid"/>
    <w:basedOn w:val="TableNormal"/>
    <w:uiPriority w:val="99"/>
    <w:rsid w:val="0099580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8C2CAE"/>
    <w:pPr>
      <w:ind w:left="720"/>
      <w:contextualSpacing/>
    </w:pPr>
  </w:style>
  <w:style w:type="table" w:customStyle="1" w:styleId="LightShading1">
    <w:name w:val="Light Shading1"/>
    <w:uiPriority w:val="99"/>
    <w:rsid w:val="00C42F5C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rsid w:val="000F3D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Caption">
    <w:name w:val="caption"/>
    <w:basedOn w:val="Normal"/>
    <w:next w:val="Normal"/>
    <w:unhideWhenUsed/>
    <w:qFormat/>
    <w:locked/>
    <w:rsid w:val="00550FC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9FA"/>
    <w:pPr>
      <w:spacing w:after="200" w:line="276" w:lineRule="auto"/>
    </w:pPr>
    <w:rPr>
      <w:sz w:val="16"/>
      <w:lang w:val="en-NZ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C4F6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C4F6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C4F6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C4F6E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3C4F6E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3C4F6E"/>
    <w:rPr>
      <w:rFonts w:ascii="Cambria" w:hAnsi="Cambria" w:cs="Times New Roman"/>
      <w:b/>
      <w:bCs/>
      <w:color w:val="4F81BD"/>
    </w:rPr>
  </w:style>
  <w:style w:type="paragraph" w:styleId="Header">
    <w:name w:val="header"/>
    <w:basedOn w:val="Normal"/>
    <w:link w:val="HeaderChar"/>
    <w:uiPriority w:val="99"/>
    <w:rsid w:val="003C4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3C4F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3C4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3C4F6E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3C4F6E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C4F6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3C4F6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C4F6E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3C4F6E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3C4F6E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rsid w:val="003C4F6E"/>
    <w:rPr>
      <w:rFonts w:cs="Times New Roman"/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rsid w:val="00E32F1D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E32F1D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30102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301022"/>
    <w:rPr>
      <w:rFonts w:cs="Times New Roman"/>
      <w:b/>
      <w:bCs/>
      <w:i/>
      <w:iCs/>
      <w:color w:val="4F81BD"/>
    </w:rPr>
  </w:style>
  <w:style w:type="paragraph" w:styleId="NoSpacing">
    <w:name w:val="No Spacing"/>
    <w:uiPriority w:val="99"/>
    <w:qFormat/>
    <w:rsid w:val="00301022"/>
    <w:rPr>
      <w:lang w:val="en-NZ"/>
    </w:rPr>
  </w:style>
  <w:style w:type="character" w:styleId="CommentReference">
    <w:name w:val="annotation reference"/>
    <w:basedOn w:val="DefaultParagraphFont"/>
    <w:uiPriority w:val="99"/>
    <w:semiHidden/>
    <w:rsid w:val="005B68A1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5B68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5B68A1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B68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5B68A1"/>
    <w:rPr>
      <w:rFonts w:cs="Times New Roman"/>
      <w:b/>
      <w:bCs/>
      <w:sz w:val="20"/>
      <w:szCs w:val="20"/>
    </w:rPr>
  </w:style>
  <w:style w:type="table" w:styleId="TableGrid">
    <w:name w:val="Table Grid"/>
    <w:basedOn w:val="TableNormal"/>
    <w:uiPriority w:val="99"/>
    <w:rsid w:val="0099580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8C2CAE"/>
    <w:pPr>
      <w:ind w:left="720"/>
      <w:contextualSpacing/>
    </w:pPr>
  </w:style>
  <w:style w:type="table" w:customStyle="1" w:styleId="LightShading1">
    <w:name w:val="Light Shading1"/>
    <w:uiPriority w:val="99"/>
    <w:rsid w:val="00C42F5C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rsid w:val="000F3D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Caption">
    <w:name w:val="caption"/>
    <w:basedOn w:val="Normal"/>
    <w:next w:val="Normal"/>
    <w:unhideWhenUsed/>
    <w:qFormat/>
    <w:locked/>
    <w:rsid w:val="00550FC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69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atasys.cs.iit.edu/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footer" Target="footer1.xml"/><Relationship Id="rId12" Type="http://schemas.openxmlformats.org/officeDocument/2006/relationships/image" Target="media/image2.pn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raicu\Application%20Data\Microsoft\Templates\Curriculum%20Vitae%202007%20Chronolog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55D05-981B-754E-BAEB-87B03E60E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Settings\iraicu\Application Data\Microsoft\Templates\Curriculum Vitae 2007 Chronological.dotx</Template>
  <TotalTime>30</TotalTime>
  <Pages>1</Pages>
  <Words>284</Words>
  <Characters>1619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Falkon Handout</vt:lpstr>
    </vt:vector>
  </TitlesOfParts>
  <Company>IIT</Company>
  <LinksUpToDate>false</LinksUpToDate>
  <CharactersWithSpaces>1900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Falkon Handout</dc:title>
  <dc:creator>Ioan Raicu</dc:creator>
  <cp:lastModifiedBy>Scott Krieder</cp:lastModifiedBy>
  <cp:revision>13</cp:revision>
  <cp:lastPrinted>2012-02-09T18:32:00Z</cp:lastPrinted>
  <dcterms:created xsi:type="dcterms:W3CDTF">2012-02-17T01:23:00Z</dcterms:created>
  <dcterms:modified xsi:type="dcterms:W3CDTF">2012-03-15T19:33:00Z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TC300014331033</vt:lpwstr>
  </property>
</Properties>
</file>